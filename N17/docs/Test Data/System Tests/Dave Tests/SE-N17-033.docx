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58"/>
        <w:gridCol w:w="6280"/>
      </w:tblGrid>
      <w:tr w:rsidR="00F764A8" w:rsidRPr="005A1147" w:rsidTr="005A1147">
        <w:tc>
          <w:tcPr>
            <w:tcW w:w="33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b/>
                <w:sz w:val="20"/>
                <w:szCs w:val="20"/>
              </w:rPr>
              <w:t>TEST LOG FORM</w:t>
            </w:r>
          </w:p>
        </w:tc>
        <w:tc>
          <w:tcPr>
            <w:tcW w:w="62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15082F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Log No: </w:t>
            </w:r>
            <w:r w:rsidR="00C22FB1">
              <w:rPr>
                <w:rFonts w:asciiTheme="minorHAnsi" w:hAnsiTheme="minorHAnsi" w:cstheme="minorHAnsi"/>
                <w:sz w:val="20"/>
                <w:szCs w:val="20"/>
              </w:rPr>
              <w:t>33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ID: </w:t>
            </w:r>
            <w:r w:rsidR="00C22FB1">
              <w:rPr>
                <w:rFonts w:asciiTheme="minorHAnsi" w:hAnsiTheme="minorHAnsi" w:cstheme="minorHAnsi"/>
                <w:sz w:val="20"/>
                <w:szCs w:val="20"/>
              </w:rPr>
              <w:t>SE-N17-033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Date: </w:t>
            </w:r>
            <w:r w:rsidR="003B7164">
              <w:rPr>
                <w:rFonts w:asciiTheme="minorHAnsi" w:hAnsiTheme="minorHAnsi" w:cstheme="minorHAnsi"/>
                <w:sz w:val="20"/>
                <w:szCs w:val="20"/>
              </w:rPr>
              <w:t>31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/01/2013</w:t>
            </w:r>
          </w:p>
        </w:tc>
      </w:tr>
      <w:tr w:rsidR="00F764A8" w:rsidRPr="005A1147" w:rsidTr="005A1147">
        <w:tc>
          <w:tcPr>
            <w:tcW w:w="335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7B330A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Tester: </w:t>
            </w:r>
            <w:r w:rsidR="007B330A">
              <w:rPr>
                <w:rFonts w:asciiTheme="minorHAnsi" w:hAnsiTheme="minorHAnsi" w:cstheme="minorHAnsi"/>
                <w:sz w:val="20"/>
                <w:szCs w:val="20"/>
              </w:rPr>
              <w:t>Dave</w:t>
            </w:r>
          </w:p>
        </w:tc>
        <w:tc>
          <w:tcPr>
            <w:tcW w:w="628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Group: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17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Version When Tested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F764A8" w:rsidRPr="005A1147" w:rsidRDefault="0015082F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Test Passed? (Y/N): </w:t>
            </w:r>
            <w:r w:rsidR="003B7164">
              <w:rPr>
                <w:rFonts w:asciiTheme="minorHAnsi" w:hAnsiTheme="minorHAnsi" w:cstheme="minorHAnsi"/>
                <w:sz w:val="20"/>
                <w:szCs w:val="20"/>
              </w:rPr>
              <w:t>Y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Passed Testing 1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st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</w:t>
            </w:r>
            <w:proofErr w:type="gramStart"/>
            <w:r w:rsidR="003B7164">
              <w:rPr>
                <w:rFonts w:asciiTheme="minorHAnsi" w:hAnsiTheme="minorHAnsi" w:cstheme="minorHAnsi"/>
                <w:sz w:val="20"/>
                <w:szCs w:val="20"/>
              </w:rPr>
              <w:t>Y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]</w:t>
            </w:r>
            <w:proofErr w:type="gramEnd"/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,2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nd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],3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rd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],4</w:t>
            </w:r>
            <w:r w:rsidRPr="005A1147">
              <w:rPr>
                <w:rFonts w:asciiTheme="minorHAnsi" w:hAnsiTheme="minorHAnsi" w:cstheme="minorHAnsi"/>
                <w:sz w:val="20"/>
                <w:szCs w:val="20"/>
                <w:vertAlign w:val="superscript"/>
              </w:rPr>
              <w:t>th</w:t>
            </w: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[ ] time.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Other…………</w:t>
            </w:r>
          </w:p>
        </w:tc>
      </w:tr>
      <w:tr w:rsidR="00F764A8" w:rsidRPr="005A1147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test:</w:t>
            </w:r>
          </w:p>
          <w:p w:rsidR="005A1147" w:rsidRPr="005A1147" w:rsidRDefault="003B7164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hyperlink r:id="rId7" w:history="1">
              <w:r w:rsidRPr="000203AF">
                <w:rPr>
                  <w:rStyle w:val="Hyperlink"/>
                  <w:rFonts w:asciiTheme="minorHAnsi" w:hAnsiTheme="minorHAnsi" w:cstheme="minorHAnsi"/>
                  <w:sz w:val="20"/>
                  <w:szCs w:val="20"/>
                </w:rPr>
                <w:t>a@a.com</w:t>
              </w:r>
            </w:hyperlink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sent me a battle request. I press the decline button and then the </w:t>
            </w:r>
            <w:r w:rsidR="00D34FA5">
              <w:rPr>
                <w:rFonts w:asciiTheme="minorHAnsi" w:hAnsiTheme="minorHAnsi" w:cstheme="minorHAnsi"/>
                <w:sz w:val="20"/>
                <w:szCs w:val="20"/>
              </w:rPr>
              <w:t>request fades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out and is removed.</w:t>
            </w: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bookmarkStart w:id="0" w:name="_GoBack"/>
            <w:bookmarkEnd w:id="0"/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F764A8" w:rsidRPr="005A1147" w:rsidRDefault="005A1147" w:rsidP="005A1147">
            <w:pPr>
              <w:pStyle w:val="Default"/>
              <w:snapToGrid w:val="0"/>
              <w:spacing w:before="113" w:after="113" w:line="240" w:lineRule="auto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</w:tr>
      <w:tr w:rsidR="009A40AC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Proof of testing:</w:t>
            </w:r>
          </w:p>
          <w:p w:rsidR="003B7164" w:rsidRDefault="003B716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</w:rPr>
            </w:pPr>
          </w:p>
          <w:p w:rsidR="009A40AC" w:rsidRDefault="003B716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E1D7B1" wp14:editId="2571A1B0">
                  <wp:extent cx="3362325" cy="12001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t="14429" r="43407" b="60321"/>
                          <a:stretch/>
                        </pic:blipFill>
                        <pic:spPr bwMode="auto">
                          <a:xfrm>
                            <a:off x="0" y="0"/>
                            <a:ext cx="3363673" cy="120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B7164" w:rsidRDefault="003B716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noProof/>
              </w:rPr>
            </w:pPr>
          </w:p>
          <w:p w:rsidR="009A40AC" w:rsidRDefault="003B7164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DFBDCD" wp14:editId="228B3CCB">
                  <wp:extent cx="5343525" cy="15335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t="15831" r="10060" b="51905"/>
                          <a:stretch/>
                        </pic:blipFill>
                        <pic:spPr bwMode="auto">
                          <a:xfrm>
                            <a:off x="0" y="0"/>
                            <a:ext cx="5345667" cy="1534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9A40AC" w:rsidRPr="005A1147" w:rsidRDefault="009A40AC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5A1147" w:rsidRPr="005A1147">
        <w:trPr>
          <w:trHeight w:val="2875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 xml:space="preserve">Comments: 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The following section only applies if the test failed and changes needed to be made. If change need to be made a change control form needs to be completed documenting this. The details of that form also need to be highlighted below.</w:t>
            </w:r>
          </w:p>
        </w:tc>
      </w:tr>
      <w:tr w:rsidR="005A1147" w:rsidRPr="005A1147" w:rsidTr="005A1147">
        <w:trPr>
          <w:trHeight w:val="518"/>
        </w:trPr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Change Control Number: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  <w:r w:rsidRPr="005A1147">
              <w:rPr>
                <w:rFonts w:asciiTheme="minorHAnsi" w:hAnsiTheme="minorHAnsi" w:cstheme="minorHAnsi"/>
                <w:sz w:val="20"/>
                <w:szCs w:val="20"/>
              </w:rPr>
              <w:t>Description of changes made:</w:t>
            </w: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  <w:p w:rsidR="005A1147" w:rsidRPr="005A1147" w:rsidRDefault="005A1147" w:rsidP="005A1147">
            <w:pPr>
              <w:pStyle w:val="Default"/>
              <w:snapToGrid w:val="0"/>
              <w:spacing w:line="240" w:lineRule="auto"/>
              <w:jc w:val="both"/>
              <w:textAlignment w:val="top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764A8" w:rsidRPr="005A1147" w:rsidRDefault="00F764A8" w:rsidP="005A1147">
      <w:pPr>
        <w:pStyle w:val="Default"/>
        <w:spacing w:line="240" w:lineRule="auto"/>
        <w:rPr>
          <w:rFonts w:asciiTheme="minorHAnsi" w:hAnsiTheme="minorHAnsi" w:cstheme="minorHAnsi"/>
          <w:sz w:val="20"/>
          <w:szCs w:val="20"/>
        </w:rPr>
      </w:pPr>
    </w:p>
    <w:sectPr w:rsidR="00F764A8" w:rsidRPr="005A1147">
      <w:pgSz w:w="11906" w:h="16838"/>
      <w:pgMar w:top="1134" w:right="1134" w:bottom="1134" w:left="1134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5C6" w:rsidRDefault="001C05C6" w:rsidP="00D34FA5">
      <w:pPr>
        <w:spacing w:after="0" w:line="240" w:lineRule="auto"/>
      </w:pPr>
      <w:r>
        <w:separator/>
      </w:r>
    </w:p>
  </w:endnote>
  <w:endnote w:type="continuationSeparator" w:id="0">
    <w:p w:rsidR="001C05C6" w:rsidRDefault="001C05C6" w:rsidP="00D34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jaVu Sans">
    <w:panose1 w:val="020B0603030804020204"/>
    <w:charset w:val="00"/>
    <w:family w:val="swiss"/>
    <w:pitch w:val="variable"/>
    <w:sig w:usb0="E7000EFF" w:usb1="5200FDFF" w:usb2="0A042021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5C6" w:rsidRDefault="001C05C6" w:rsidP="00D34FA5">
      <w:pPr>
        <w:spacing w:after="0" w:line="240" w:lineRule="auto"/>
      </w:pPr>
      <w:r>
        <w:separator/>
      </w:r>
    </w:p>
  </w:footnote>
  <w:footnote w:type="continuationSeparator" w:id="0">
    <w:p w:rsidR="001C05C6" w:rsidRDefault="001C05C6" w:rsidP="00D34F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4A8"/>
    <w:rsid w:val="001148BC"/>
    <w:rsid w:val="00127FC2"/>
    <w:rsid w:val="00130A65"/>
    <w:rsid w:val="0015082F"/>
    <w:rsid w:val="00152B90"/>
    <w:rsid w:val="001C05C6"/>
    <w:rsid w:val="002A5469"/>
    <w:rsid w:val="002C3A43"/>
    <w:rsid w:val="002F0349"/>
    <w:rsid w:val="00357D29"/>
    <w:rsid w:val="003B7164"/>
    <w:rsid w:val="003B750D"/>
    <w:rsid w:val="003E3CC1"/>
    <w:rsid w:val="00417DE4"/>
    <w:rsid w:val="00517C18"/>
    <w:rsid w:val="00544C9D"/>
    <w:rsid w:val="005A1147"/>
    <w:rsid w:val="006641BE"/>
    <w:rsid w:val="006D7A0B"/>
    <w:rsid w:val="007153B5"/>
    <w:rsid w:val="0075358D"/>
    <w:rsid w:val="007913DB"/>
    <w:rsid w:val="007B330A"/>
    <w:rsid w:val="008B692B"/>
    <w:rsid w:val="008C6C79"/>
    <w:rsid w:val="008D6A34"/>
    <w:rsid w:val="00955867"/>
    <w:rsid w:val="00960BBC"/>
    <w:rsid w:val="009A40AC"/>
    <w:rsid w:val="009C1E63"/>
    <w:rsid w:val="00A25B68"/>
    <w:rsid w:val="00B01983"/>
    <w:rsid w:val="00BD32CD"/>
    <w:rsid w:val="00C22FB1"/>
    <w:rsid w:val="00C65EB0"/>
    <w:rsid w:val="00D34FA5"/>
    <w:rsid w:val="00DD40FC"/>
    <w:rsid w:val="00EF5104"/>
    <w:rsid w:val="00F764A8"/>
    <w:rsid w:val="00F84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16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B716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4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FA5"/>
  </w:style>
  <w:style w:type="paragraph" w:styleId="Footer">
    <w:name w:val="footer"/>
    <w:basedOn w:val="Normal"/>
    <w:link w:val="FooterChar"/>
    <w:uiPriority w:val="99"/>
    <w:unhideWhenUsed/>
    <w:rsid w:val="00D34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FA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pPr>
      <w:widowControl w:val="0"/>
      <w:tabs>
        <w:tab w:val="left" w:pos="709"/>
      </w:tabs>
      <w:suppressAutoHyphens/>
    </w:pPr>
    <w:rPr>
      <w:rFonts w:ascii="Times New Roman" w:eastAsia="DejaVu Sans" w:hAnsi="Times New Roman" w:cs="DejaVu Sans"/>
      <w:sz w:val="24"/>
      <w:szCs w:val="24"/>
      <w:lang w:bidi="hi-IN"/>
    </w:rPr>
  </w:style>
  <w:style w:type="paragraph" w:customStyle="1" w:styleId="Heading">
    <w:name w:val="Heading"/>
    <w:basedOn w:val="Default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Default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Default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Default"/>
    <w:pPr>
      <w:suppressLineNumbers/>
    </w:pPr>
  </w:style>
  <w:style w:type="paragraph" w:customStyle="1" w:styleId="TableContents">
    <w:name w:val="Table Contents"/>
    <w:basedOn w:val="Default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7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716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B716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4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FA5"/>
  </w:style>
  <w:style w:type="paragraph" w:styleId="Footer">
    <w:name w:val="footer"/>
    <w:basedOn w:val="Normal"/>
    <w:link w:val="FooterChar"/>
    <w:uiPriority w:val="99"/>
    <w:unhideWhenUsed/>
    <w:rsid w:val="00D34F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mailto:a@a.com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31F2A658.dotm</Template>
  <TotalTime>5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UWA</Company>
  <LinksUpToDate>false</LinksUpToDate>
  <CharactersWithSpaces>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Nigel Hardy</dc:creator>
  <cp:lastModifiedBy>Staff and Students at Aber Uni</cp:lastModifiedBy>
  <cp:revision>4</cp:revision>
  <dcterms:created xsi:type="dcterms:W3CDTF">2013-01-29T11:35:00Z</dcterms:created>
  <dcterms:modified xsi:type="dcterms:W3CDTF">2013-01-31T13:46:00Z</dcterms:modified>
</cp:coreProperties>
</file>