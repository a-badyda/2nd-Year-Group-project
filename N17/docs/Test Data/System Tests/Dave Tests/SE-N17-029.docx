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8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58"/>
        <w:gridCol w:w="6280"/>
      </w:tblGrid>
      <w:tr w:rsidR="00F764A8" w:rsidRPr="005A1147" w:rsidTr="005A1147">
        <w:tc>
          <w:tcPr>
            <w:tcW w:w="3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b/>
                <w:sz w:val="20"/>
                <w:szCs w:val="20"/>
              </w:rPr>
              <w:t>TEST LOG FORM</w:t>
            </w:r>
          </w:p>
        </w:tc>
        <w:tc>
          <w:tcPr>
            <w:tcW w:w="6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15082F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Log No: </w:t>
            </w:r>
            <w:r w:rsidR="007B330A">
              <w:rPr>
                <w:rFonts w:asciiTheme="minorHAnsi" w:hAnsiTheme="minorHAnsi" w:cstheme="minorHAnsi"/>
                <w:sz w:val="20"/>
                <w:szCs w:val="20"/>
              </w:rPr>
              <w:t>29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ID: </w:t>
            </w:r>
            <w:r w:rsidR="007B330A">
              <w:rPr>
                <w:rFonts w:asciiTheme="minorHAnsi" w:hAnsiTheme="minorHAnsi" w:cstheme="minorHAnsi"/>
                <w:sz w:val="20"/>
                <w:szCs w:val="20"/>
              </w:rPr>
              <w:t>SE-N17-029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7C2535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Date: </w:t>
            </w:r>
            <w:r w:rsidR="007C2535">
              <w:rPr>
                <w:rFonts w:asciiTheme="minorHAnsi" w:hAnsiTheme="minorHAnsi" w:cstheme="minorHAnsi"/>
                <w:sz w:val="20"/>
                <w:szCs w:val="20"/>
              </w:rPr>
              <w:t>06/02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/2013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7B330A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Tester: </w:t>
            </w:r>
            <w:r w:rsidR="007B330A">
              <w:rPr>
                <w:rFonts w:asciiTheme="minorHAnsi" w:hAnsiTheme="minorHAnsi" w:cstheme="minorHAnsi"/>
                <w:sz w:val="20"/>
                <w:szCs w:val="20"/>
              </w:rPr>
              <w:t>Dave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Group: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Version When Tested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Passed? (Y/N): </w:t>
            </w:r>
            <w:r w:rsidR="00EF21B1">
              <w:rPr>
                <w:rFonts w:asciiTheme="minorHAnsi" w:hAnsiTheme="minorHAnsi" w:cstheme="minorHAnsi"/>
                <w:sz w:val="20"/>
                <w:szCs w:val="20"/>
              </w:rPr>
              <w:t>Y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Passed Testing </w:t>
            </w:r>
            <w:proofErr w:type="gramStart"/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1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st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</w:t>
            </w:r>
            <w:proofErr w:type="gramEnd"/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],2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nd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</w:t>
            </w:r>
            <w:r w:rsidR="00E1403E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],3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rd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],4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th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 time.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Other…………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test:</w:t>
            </w:r>
          </w:p>
          <w:p w:rsidR="005A1147" w:rsidRPr="005A1147" w:rsidRDefault="00EF21B1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User 1 sets a breeding cost, User 2 then breeds with user 1’s monster. User 1 gets the money paid by user2 and user 2 gets a baby monster.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9A40AC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Proof of testing:</w:t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6E21BB" w:rsidRDefault="006E21BB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9A40AC" w:rsidRDefault="006E21BB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bidi="ta-IN"/>
              </w:rPr>
              <w:drawing>
                <wp:inline distT="0" distB="0" distL="0" distR="0" wp14:anchorId="156E78D0" wp14:editId="0ED265AD">
                  <wp:extent cx="4366260" cy="21011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t="16775" r="62436" b="28219"/>
                          <a:stretch/>
                        </pic:blipFill>
                        <pic:spPr bwMode="auto">
                          <a:xfrm>
                            <a:off x="0" y="0"/>
                            <a:ext cx="4371789" cy="2103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21BB" w:rsidRDefault="006E21BB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C71D84" w:rsidRDefault="00C71D8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9A40AC" w:rsidRDefault="00C71D8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bidi="ta-IN"/>
              </w:rPr>
              <w:lastRenderedPageBreak/>
              <w:drawing>
                <wp:inline distT="0" distB="0" distL="0" distR="0" wp14:anchorId="7E337B32" wp14:editId="431B6144">
                  <wp:extent cx="4366260" cy="209728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t="16385" r="62308" b="28523"/>
                          <a:stretch/>
                        </pic:blipFill>
                        <pic:spPr bwMode="auto">
                          <a:xfrm>
                            <a:off x="0" y="0"/>
                            <a:ext cx="4381162" cy="210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C71D84" w:rsidRDefault="00C71D8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  <w:lang w:eastAsia="en-GB" w:bidi="ar-SA"/>
              </w:rPr>
            </w:pPr>
          </w:p>
          <w:p w:rsidR="009A40AC" w:rsidRPr="005A1147" w:rsidRDefault="00C71D8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  <w:lang w:bidi="ta-IN"/>
              </w:rPr>
              <w:drawing>
                <wp:inline distT="0" distB="0" distL="0" distR="0" wp14:anchorId="33289415" wp14:editId="32BC0936">
                  <wp:extent cx="4366260" cy="167710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995" r="61282" b="38752"/>
                          <a:stretch/>
                        </pic:blipFill>
                        <pic:spPr bwMode="auto">
                          <a:xfrm>
                            <a:off x="0" y="0"/>
                            <a:ext cx="4366260" cy="1677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147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Comments: 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color w:val="FF0000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color w:val="FF0000"/>
                <w:sz w:val="20"/>
                <w:szCs w:val="20"/>
              </w:rPr>
              <w:t>The following section only applies if the test failed and changes needed to be made. If change need to be made a change control form needs to be completed documenting this. The details of that form also need to be highlighted below.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Change Control Number:</w:t>
            </w:r>
            <w:r w:rsidR="00E1403E">
              <w:rPr>
                <w:rFonts w:asciiTheme="minorHAnsi" w:hAnsiTheme="minorHAnsi" w:cstheme="minorHAnsi"/>
                <w:sz w:val="20"/>
                <w:szCs w:val="20"/>
              </w:rPr>
              <w:t xml:space="preserve"> 25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changes made:</w:t>
            </w:r>
            <w:bookmarkStart w:id="0" w:name="_GoBack"/>
            <w:bookmarkEnd w:id="0"/>
          </w:p>
          <w:p w:rsidR="005A1147" w:rsidRDefault="00E1403E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t>Stopped the user being able to</w:t>
            </w:r>
            <w:r w:rsidRPr="00E1403E">
              <w:t xml:space="preserve"> send </w:t>
            </w:r>
            <w:r>
              <w:t xml:space="preserve">a </w:t>
            </w:r>
            <w:r w:rsidRPr="00E1403E">
              <w:t>breed request before</w:t>
            </w:r>
            <w:r>
              <w:t xml:space="preserve">  a</w:t>
            </w:r>
            <w:r w:rsidRPr="00E1403E">
              <w:t xml:space="preserve"> friend request is made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F764A8" w:rsidRPr="005A1147" w:rsidRDefault="00F764A8" w:rsidP="005A1147">
      <w:pPr>
        <w:pStyle w:val="Default"/>
        <w:spacing w:line="240" w:lineRule="auto"/>
        <w:rPr>
          <w:rFonts w:asciiTheme="minorHAnsi" w:hAnsiTheme="minorHAnsi" w:cstheme="minorHAnsi"/>
          <w:sz w:val="20"/>
          <w:szCs w:val="20"/>
        </w:rPr>
      </w:pPr>
    </w:p>
    <w:sectPr w:rsidR="00F764A8" w:rsidRPr="005A1147">
      <w:pgSz w:w="11906" w:h="16838"/>
      <w:pgMar w:top="1134" w:right="1134" w:bottom="1134" w:left="1134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5EE9" w:rsidRDefault="00825EE9" w:rsidP="00E1403E">
      <w:pPr>
        <w:spacing w:after="0" w:line="240" w:lineRule="auto"/>
      </w:pPr>
      <w:r>
        <w:separator/>
      </w:r>
    </w:p>
  </w:endnote>
  <w:endnote w:type="continuationSeparator" w:id="0">
    <w:p w:rsidR="00825EE9" w:rsidRDefault="00825EE9" w:rsidP="00E14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panose1 w:val="020B0603030804020204"/>
    <w:charset w:val="00"/>
    <w:family w:val="swiss"/>
    <w:pitch w:val="variable"/>
    <w:sig w:usb0="E7000EFF" w:usb1="5200FDFF" w:usb2="0A04202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5EE9" w:rsidRDefault="00825EE9" w:rsidP="00E1403E">
      <w:pPr>
        <w:spacing w:after="0" w:line="240" w:lineRule="auto"/>
      </w:pPr>
      <w:r>
        <w:separator/>
      </w:r>
    </w:p>
  </w:footnote>
  <w:footnote w:type="continuationSeparator" w:id="0">
    <w:p w:rsidR="00825EE9" w:rsidRDefault="00825EE9" w:rsidP="00E140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4A8"/>
    <w:rsid w:val="001148BC"/>
    <w:rsid w:val="00127FC2"/>
    <w:rsid w:val="00130A65"/>
    <w:rsid w:val="0015082F"/>
    <w:rsid w:val="00152B90"/>
    <w:rsid w:val="002A5469"/>
    <w:rsid w:val="002C3A43"/>
    <w:rsid w:val="00357D29"/>
    <w:rsid w:val="003B750D"/>
    <w:rsid w:val="003E3CC1"/>
    <w:rsid w:val="00417DE4"/>
    <w:rsid w:val="00517C18"/>
    <w:rsid w:val="00544C9D"/>
    <w:rsid w:val="005A1147"/>
    <w:rsid w:val="006641BE"/>
    <w:rsid w:val="006D7A0B"/>
    <w:rsid w:val="006E21BB"/>
    <w:rsid w:val="007153B5"/>
    <w:rsid w:val="0075358D"/>
    <w:rsid w:val="007913DB"/>
    <w:rsid w:val="007B330A"/>
    <w:rsid w:val="007C2535"/>
    <w:rsid w:val="00825EE9"/>
    <w:rsid w:val="008B692B"/>
    <w:rsid w:val="008D6A34"/>
    <w:rsid w:val="00955867"/>
    <w:rsid w:val="00960BBC"/>
    <w:rsid w:val="009A40AC"/>
    <w:rsid w:val="009C1E63"/>
    <w:rsid w:val="00A25B68"/>
    <w:rsid w:val="00B01983"/>
    <w:rsid w:val="00BD32CD"/>
    <w:rsid w:val="00C65EB0"/>
    <w:rsid w:val="00C71D84"/>
    <w:rsid w:val="00E1403E"/>
    <w:rsid w:val="00EF21B1"/>
    <w:rsid w:val="00EF5104"/>
    <w:rsid w:val="00F764A8"/>
    <w:rsid w:val="00F8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2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1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40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03E"/>
  </w:style>
  <w:style w:type="paragraph" w:styleId="Footer">
    <w:name w:val="footer"/>
    <w:basedOn w:val="Normal"/>
    <w:link w:val="FooterChar"/>
    <w:uiPriority w:val="99"/>
    <w:unhideWhenUsed/>
    <w:rsid w:val="00E140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0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21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1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40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03E"/>
  </w:style>
  <w:style w:type="paragraph" w:styleId="Footer">
    <w:name w:val="footer"/>
    <w:basedOn w:val="Normal"/>
    <w:link w:val="FooterChar"/>
    <w:uiPriority w:val="99"/>
    <w:unhideWhenUsed/>
    <w:rsid w:val="00E140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6240996.dotm</Template>
  <TotalTime>13</TotalTime>
  <Pages>3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UWA</Company>
  <LinksUpToDate>false</LinksUpToDate>
  <CharactersWithSpaces>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Nigel Hardy</dc:creator>
  <cp:lastModifiedBy>Staff and Students at Aber Uni</cp:lastModifiedBy>
  <cp:revision>5</cp:revision>
  <dcterms:created xsi:type="dcterms:W3CDTF">2013-01-29T11:34:00Z</dcterms:created>
  <dcterms:modified xsi:type="dcterms:W3CDTF">2013-02-07T11:03:00Z</dcterms:modified>
</cp:coreProperties>
</file>